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B9672F" w:rsidP="00A43A5B">
            <w:pPr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853815" cy="2022475"/>
                  <wp:effectExtent l="0" t="0" r="0" b="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B9672F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ЛР №6</w:t>
                  </w:r>
                </w:p>
                <w:p w:rsidR="00B77317" w:rsidRPr="00CD1539" w:rsidRDefault="00B77317" w:rsidP="00E217C8">
                  <w:pPr>
                    <w:rPr>
                      <w:rStyle w:val="a3"/>
                      <w:sz w:val="20"/>
                      <w:szCs w:val="20"/>
                    </w:rPr>
                  </w:pPr>
                </w:p>
                <w:p w:rsidR="00B77317" w:rsidRPr="00CD1539" w:rsidRDefault="00B9672F" w:rsidP="009C008A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вторник, 28 марта 2023 г.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br/>
                  </w:r>
                  <w:r>
                    <w:rPr>
                      <w:rStyle w:val="a3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B9672F" w:rsidP="009C008A">
                  <w:pPr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B9672F" w:rsidP="00B9672F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</w:rPr>
                    <w:t xml:space="preserve">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9672F" w:rsidP="00E3408D">
                      <w:pPr>
                        <w:pStyle w:val="a5"/>
                      </w:pPr>
                      <w:r>
                        <w:t>Table of Contents</w:t>
                      </w:r>
                    </w:p>
                    <w:p w:rsidR="00B9672F" w:rsidRDefault="001041F1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30915195" w:history="1">
                        <w:r w:rsidR="00B9672F" w:rsidRPr="00235D4F">
                          <w:rPr>
                            <w:rStyle w:val="ad"/>
                            <w:noProof/>
                          </w:rPr>
                          <w:t>Description</w:t>
                        </w:r>
                        <w:r w:rsidR="00B9672F">
                          <w:rPr>
                            <w:noProof/>
                            <w:webHidden/>
                          </w:rPr>
                          <w:tab/>
                        </w:r>
                        <w:r w:rsidR="00B9672F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9672F">
                          <w:rPr>
                            <w:noProof/>
                            <w:webHidden/>
                          </w:rPr>
                          <w:instrText xml:space="preserve"> PAGEREF _Toc130915195 \h </w:instrText>
                        </w:r>
                        <w:r w:rsidR="00B9672F">
                          <w:rPr>
                            <w:noProof/>
                            <w:webHidden/>
                          </w:rPr>
                        </w:r>
                        <w:r w:rsidR="00B9672F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9672F">
                          <w:rPr>
                            <w:noProof/>
                            <w:webHidden/>
                          </w:rPr>
                          <w:t>1</w:t>
                        </w:r>
                        <w:r w:rsidR="00B9672F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196" w:history="1">
                        <w:r w:rsidRPr="00235D4F">
                          <w:rPr>
                            <w:rStyle w:val="ad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_Toc130915196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197" w:history="1">
                        <w:r w:rsidRPr="00235D4F">
                          <w:rPr>
                            <w:rStyle w:val="ad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_Toc130915197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198" w:history="1">
                        <w:r w:rsidRPr="00235D4F">
                          <w:rPr>
                            <w:rStyle w:val="ad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_Toc130915198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199" w:history="1">
                        <w:r w:rsidRPr="00235D4F">
                          <w:rPr>
                            <w:rStyle w:val="ad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_Toc130915199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0" w:history="1">
                        <w:r w:rsidRPr="00235D4F">
                          <w:rPr>
                            <w:rStyle w:val="ad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1" w:history="1">
                        <w:r w:rsidRPr="00235D4F">
                          <w:rPr>
                            <w:rStyle w:val="ad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2" w:history="1">
                        <w:r w:rsidRPr="00235D4F">
                          <w:rPr>
                            <w:rStyle w:val="ad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3" w:history="1">
                        <w:r w:rsidRPr="00235D4F">
                          <w:rPr>
                            <w:rStyle w:val="ad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4" w:history="1">
                        <w:r w:rsidRPr="00235D4F">
                          <w:rPr>
                            <w:rStyle w:val="ad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5" w:history="1">
                        <w:r w:rsidRPr="00235D4F">
                          <w:rPr>
                            <w:rStyle w:val="ad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6" w:history="1">
                        <w:r w:rsidRPr="00235D4F">
                          <w:rPr>
                            <w:rStyle w:val="ad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7" w:history="1">
                        <w:r w:rsidRPr="00235D4F">
                          <w:rPr>
                            <w:rStyle w:val="ad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8" w:history="1">
                        <w:r w:rsidRPr="00235D4F">
                          <w:rPr>
                            <w:rStyle w:val="ad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9672F" w:rsidRDefault="00B9672F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130915209" w:history="1">
                        <w:r w:rsidRPr="00235D4F">
                          <w:rPr>
                            <w:rStyle w:val="ad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_Toc130915209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B9672F" w:rsidP="00C27B5D">
            <w:pPr>
              <w:pStyle w:val="1"/>
              <w:outlineLvl w:val="0"/>
            </w:pPr>
            <w:bookmarkStart w:id="0" w:name="_Toc130915195"/>
            <w:r>
              <w:t>Description</w:t>
            </w:r>
            <w:bookmarkEnd w:id="0"/>
          </w:p>
          <w:p w:rsidR="00F448BC" w:rsidRPr="00E65D6E" w:rsidRDefault="00B9672F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3"/>
            </w:pPr>
          </w:p>
        </w:tc>
      </w:tr>
    </w:tbl>
    <w:p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B9672F" w:rsidP="00343025">
            <w:pPr>
              <w:pStyle w:val="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30915196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B9672F" w:rsidP="00FF408C">
            <w:pPr>
              <w:pStyle w:val="1"/>
              <w:outlineLvl w:val="0"/>
            </w:pPr>
            <w:bookmarkStart w:id="5" w:name="_Toc130915197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B9672F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5349240" cy="2807335"/>
                              <wp:effectExtent l="0" t="0" r="3810" b="0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073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B9672F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ЛР №6</w:t>
                  </w:r>
                </w:p>
                <w:p w:rsidR="00C16188" w:rsidRDefault="00B9672F" w:rsidP="00B9672F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B9672F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9672F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B9672F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Boss-Extrude5</w:t>
                  </w:r>
                </w:p>
                <w:p w:rsidR="004B3022" w:rsidRPr="0044448A" w:rsidRDefault="00B9672F" w:rsidP="0044448A">
                  <w:pPr>
                    <w:jc w:val="center"/>
                  </w:pP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562735" cy="820420"/>
                        <wp:effectExtent l="0" t="0" r="0" b="0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9672F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Mass:5,3355 kg</w:t>
                  </w:r>
                </w:p>
                <w:p w:rsidR="00B9672F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Volume:0,000692922 m^3</w:t>
                  </w:r>
                </w:p>
                <w:p w:rsidR="00B9672F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Density:7 700 kg/m^3</w:t>
                  </w:r>
                </w:p>
                <w:p w:rsidR="00B9672F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Weight:52,2879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9672F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C:\Users\Maria\OneDrive\Рабочий стол\3 курс 6 сем\МАКГ\ЛР №6.SLDPRT</w:t>
                  </w:r>
                </w:p>
                <w:p w:rsidR="00C16188" w:rsidRPr="0044448A" w:rsidRDefault="00B9672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Feb 28 16:24:51 2023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Tr="005E294F">
        <w:tc>
          <w:tcPr>
            <w:tcW w:w="11016" w:type="dxa"/>
          </w:tcPr>
          <w:p w:rsidR="00B35001" w:rsidRPr="00B35001" w:rsidRDefault="00B9672F" w:rsidP="00B35001">
            <w:pPr>
              <w:pStyle w:val="1"/>
              <w:outlineLvl w:val="0"/>
            </w:pPr>
            <w:bookmarkStart w:id="6" w:name="_Toc130915198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23"/>
              <w:gridCol w:w="531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B9672F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(C:\Users\Maria\OneDrive\Рабочий стол\3 курс 6 сем\МАКГ)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:rsidTr="00E80CD9">
        <w:tc>
          <w:tcPr>
            <w:tcW w:w="11016" w:type="dxa"/>
          </w:tcPr>
          <w:p w:rsidR="00F33129" w:rsidRPr="00B35001" w:rsidRDefault="00B9672F" w:rsidP="000A7C6B">
            <w:pPr>
              <w:pStyle w:val="1"/>
              <w:outlineLvl w:val="0"/>
            </w:pPr>
            <w:bookmarkStart w:id="7" w:name="_Toc130915199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B9672F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B9672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B9672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B9672F" w:rsidP="000A7C6B">
            <w:pPr>
              <w:pStyle w:val="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30915200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9672F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9672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9672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B9672F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ru-RU" w:eastAsia="ru-RU"/>
                    </w:rPr>
                    <w:drawing>
                      <wp:inline distT="0" distB="0" distL="0" distR="0">
                        <wp:extent cx="1904365" cy="999490"/>
                        <wp:effectExtent l="0" t="0" r="635" b="0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9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B9672F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6,20422e+08 N/m^2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7,23826e+08 N/m^2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2,1e+11 N/m^2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0,28  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7 700 kg/m^3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7,9e+10 N/m^2</w:t>
                        </w:r>
                      </w:p>
                    </w:tc>
                  </w:tr>
                  <w:tr w:rsidR="00B9672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9672F" w:rsidRDefault="00B9672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1,3e-05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SolidBody 1(Boss-Extrude5)(ЛР №6)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B9672F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B9672F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2" w:name="_Toc130915201"/>
            <w:r>
              <w:rPr>
                <w:rStyle w:val="a3"/>
              </w:rPr>
              <w:t>Loads and Fixtures</w:t>
            </w:r>
            <w:bookmarkEnd w:id="12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B9672F" w:rsidTr="00C337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9672F" w:rsidRPr="004E282D" w:rsidRDefault="00B9672F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9672F" w:rsidRPr="004E282D" w:rsidRDefault="00B9672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9672F" w:rsidRPr="004E282D" w:rsidRDefault="00B9672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Details</w:t>
                  </w:r>
                </w:p>
              </w:tc>
            </w:tr>
            <w:tr w:rsidR="00B9672F" w:rsidTr="00ED038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B9672F" w:rsidRPr="00AD5FBA" w:rsidRDefault="00B9672F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B9672F" w:rsidRPr="006208CB" w:rsidRDefault="00B9672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ru-RU" w:eastAsia="ru-RU"/>
                    </w:rPr>
                    <w:drawing>
                      <wp:inline distT="0" distB="0" distL="0" distR="0">
                        <wp:extent cx="1772285" cy="930275"/>
                        <wp:effectExtent l="0" t="0" r="0" b="3175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30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9672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B9672F" w:rsidRPr="00BE6656" w:rsidRDefault="00B9672F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9672F" w:rsidRPr="00154A1A" w:rsidRDefault="00B9672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9672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9672F" w:rsidRDefault="00B9672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9672F" w:rsidRDefault="00B9672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B9672F" w:rsidRPr="004C6DEB" w:rsidRDefault="00B9672F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B9672F" w:rsidP="003F154A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Resultant Forces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9672F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9672F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9672F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9672F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9672F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B9672F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0,0675551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131,997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0,00357544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131,997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B9672F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B9672F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B9672F" w:rsidTr="0049004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9672F" w:rsidRPr="004E282D" w:rsidRDefault="00B9672F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9672F" w:rsidRPr="004E282D" w:rsidRDefault="00B9672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9672F" w:rsidRPr="004E282D" w:rsidRDefault="00B9672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Details</w:t>
                  </w:r>
                </w:p>
              </w:tc>
            </w:tr>
            <w:tr w:rsidR="00B9672F" w:rsidTr="00034B3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B9672F" w:rsidRPr="00F42DD1" w:rsidRDefault="00B9672F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B9672F" w:rsidRPr="006208CB" w:rsidRDefault="00B9672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ru-RU" w:eastAsia="ru-RU"/>
                    </w:rPr>
                    <w:drawing>
                      <wp:inline distT="0" distB="0" distL="0" distR="0">
                        <wp:extent cx="1907540" cy="1001395"/>
                        <wp:effectExtent l="0" t="0" r="0" b="8255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9672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B9672F" w:rsidRPr="00BE6656" w:rsidRDefault="00B9672F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9672F" w:rsidRPr="00B77EA3" w:rsidRDefault="00B9672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B9672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9672F" w:rsidRDefault="00B9672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9672F" w:rsidRDefault="00B9672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B9672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9672F" w:rsidRDefault="00B9672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9672F" w:rsidRDefault="00B9672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100 N</w:t>
                        </w:r>
                      </w:p>
                    </w:tc>
                  </w:tr>
                </w:tbl>
                <w:p w:rsidR="00B9672F" w:rsidRDefault="00B9672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a3"/>
              </w:rPr>
            </w:pPr>
          </w:p>
        </w:tc>
      </w:tr>
    </w:tbl>
    <w:p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1"/>
              <w:outlineLvl w:val="0"/>
            </w:pPr>
            <w:r>
              <w:lastRenderedPageBreak/>
              <w:br w:type="page"/>
            </w:r>
            <w:bookmarkStart w:id="13" w:name="_Toc130915202"/>
            <w:r w:rsidR="00B9672F">
              <w:t>Connector Definitions</w:t>
            </w:r>
            <w:bookmarkEnd w:id="13"/>
          </w:p>
          <w:p w:rsidR="00132707" w:rsidRDefault="00B9672F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B9672F" w:rsidP="000A7C6B">
            <w:pPr>
              <w:pStyle w:val="1"/>
              <w:outlineLvl w:val="0"/>
            </w:pPr>
            <w:bookmarkStart w:id="14" w:name="_Toc130915203"/>
            <w:r>
              <w:t>Contact Information</w:t>
            </w:r>
            <w:bookmarkEnd w:id="14"/>
          </w:p>
          <w:p w:rsidR="00104BD8" w:rsidRDefault="00B9672F" w:rsidP="000A7C6B">
            <w:r>
              <w:t>No Data</w:t>
            </w:r>
          </w:p>
          <w:p w:rsidR="00104BD8" w:rsidRDefault="00104BD8" w:rsidP="000A7C6B">
            <w:pPr>
              <w:rPr>
                <w:rStyle w:val="A30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B9672F" w:rsidP="000A7C6B">
            <w:pPr>
              <w:pStyle w:val="1"/>
              <w:outlineLvl w:val="0"/>
            </w:pPr>
            <w:bookmarkStart w:id="15" w:name="_Toc130915204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B9672F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B9672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9672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8,85116 mm</w:t>
                  </w:r>
                </w:p>
              </w:tc>
            </w:tr>
            <w:tr w:rsidR="00B9672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0,442558 mm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B9672F" w:rsidP="00690657">
            <w:pPr>
              <w:pStyle w:val="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B9672F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11157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7090</w:t>
                  </w:r>
                </w:p>
              </w:tc>
            </w:tr>
            <w:tr w:rsidR="00B9672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4,371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99,8</w:t>
                  </w:r>
                </w:p>
              </w:tc>
            </w:tr>
            <w:tr w:rsidR="00B9672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9672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B9672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9672F" w:rsidRDefault="00B9672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B9672F" w:rsidP="000A7C6B">
            <w:pPr>
              <w:pStyle w:val="1"/>
              <w:outlineLvl w:val="0"/>
            </w:pPr>
            <w:bookmarkStart w:id="16" w:name="_Toc130915205"/>
            <w:r>
              <w:lastRenderedPageBreak/>
              <w:t>Sensor Details</w:t>
            </w:r>
            <w:bookmarkEnd w:id="16"/>
          </w:p>
          <w:p w:rsidR="002C53F9" w:rsidRPr="00F077CB" w:rsidRDefault="00B9672F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B9672F" w:rsidP="000A7C6B">
            <w:pPr>
              <w:pStyle w:val="1"/>
              <w:outlineLvl w:val="0"/>
            </w:pPr>
            <w:bookmarkStart w:id="17" w:name="_Toc130915206"/>
            <w:r>
              <w:t>Resultant Forces</w:t>
            </w:r>
            <w:bookmarkEnd w:id="17"/>
          </w:p>
          <w:p w:rsidR="005F5B79" w:rsidRPr="000B04D4" w:rsidRDefault="00B9672F" w:rsidP="000A7C6B">
            <w:pPr>
              <w:pStyle w:val="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9672F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0,0675551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131,997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0,00357544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131,997</w:t>
                  </w:r>
                </w:p>
              </w:tc>
            </w:tr>
          </w:tbl>
          <w:p w:rsidR="005F5B79" w:rsidRPr="000B04D4" w:rsidRDefault="00B9672F" w:rsidP="000A7C6B">
            <w:pPr>
              <w:pStyle w:val="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9672F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9672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9672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B9672F" w:rsidP="00C6072D">
            <w:pPr>
              <w:pStyle w:val="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9672F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9672F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0,0201578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-0,0143872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0,0129042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0,0279258</w:t>
                  </w:r>
                </w:p>
              </w:tc>
            </w:tr>
          </w:tbl>
          <w:p w:rsidR="00C6072D" w:rsidRPr="000B04D4" w:rsidRDefault="00B9672F" w:rsidP="00C6072D">
            <w:pPr>
              <w:pStyle w:val="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9672F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9672F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9672F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8"/>
      <w:bookmarkEnd w:id="19"/>
      <w:bookmarkEnd w:id="20"/>
    </w:tbl>
    <w:p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B9672F" w:rsidRDefault="00B9672F" w:rsidP="00B9672F">
            <w:pPr>
              <w:pStyle w:val="1"/>
            </w:pPr>
            <w:bookmarkStart w:id="21" w:name="_Toc130915207"/>
            <w:r>
              <w:t>Beams</w:t>
            </w:r>
            <w:bookmarkEnd w:id="21"/>
          </w:p>
          <w:p w:rsidR="00EC2432" w:rsidRDefault="00B9672F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B9672F" w:rsidP="000A7C6B">
            <w:pPr>
              <w:pStyle w:val="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30915208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B9672F" w:rsidTr="006830B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9672F" w:rsidTr="006830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Pr="004D2956" w:rsidRDefault="00B9672F" w:rsidP="00B9672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5,755e+02N/m^2</w:t>
                  </w:r>
                </w:p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10796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5,699e+05N/m^2</w:t>
                  </w:r>
                </w:p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583</w:t>
                  </w:r>
                </w:p>
              </w:tc>
            </w:tr>
            <w:tr w:rsidR="00B9672F" w:rsidTr="006830B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9672F" w:rsidRDefault="00B9672F" w:rsidP="00B9672F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ru-RU" w:eastAsia="ru-RU"/>
                    </w:rPr>
                    <w:drawing>
                      <wp:inline distT="0" distB="0" distL="0" distR="0">
                        <wp:extent cx="6858000" cy="3599180"/>
                        <wp:effectExtent l="0" t="0" r="0" b="1270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9672F" w:rsidRPr="004D2956" w:rsidRDefault="00B9672F" w:rsidP="00B9672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ЛР №6-Static 1-Stress-Stress1</w:t>
                  </w:r>
                </w:p>
              </w:tc>
            </w:tr>
          </w:tbl>
          <w:p w:rsidR="00B9672F" w:rsidRDefault="00B9672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B9672F" w:rsidTr="006830B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9672F" w:rsidTr="006830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Pr="004D2956" w:rsidRDefault="00B9672F" w:rsidP="00B9672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2,625e-04mm</w:t>
                  </w:r>
                </w:p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10745</w:t>
                  </w:r>
                </w:p>
              </w:tc>
            </w:tr>
            <w:tr w:rsidR="00B9672F" w:rsidTr="006830B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9672F" w:rsidRDefault="00B9672F" w:rsidP="00B9672F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ru-RU" w:eastAsia="ru-RU"/>
                    </w:rPr>
                    <w:lastRenderedPageBreak/>
                    <w:drawing>
                      <wp:inline distT="0" distB="0" distL="0" distR="0">
                        <wp:extent cx="6858000" cy="3599180"/>
                        <wp:effectExtent l="0" t="0" r="0" b="1270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9672F" w:rsidRPr="004D2956" w:rsidRDefault="00B9672F" w:rsidP="00B9672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ЛР №6-Static 1-Displacement-Displacement1</w:t>
                  </w:r>
                </w:p>
              </w:tc>
            </w:tr>
          </w:tbl>
          <w:p w:rsidR="00B9672F" w:rsidRDefault="00B9672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B9672F" w:rsidTr="006830B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9672F" w:rsidRDefault="00B9672F" w:rsidP="00B9672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9672F" w:rsidTr="006830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Pr="004D2956" w:rsidRDefault="00B9672F" w:rsidP="00B9672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1,398e-09</w:t>
                  </w:r>
                </w:p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2481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9672F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1,670e-06</w:t>
                  </w:r>
                </w:p>
                <w:p w:rsidR="00B9672F" w:rsidRPr="004D2956" w:rsidRDefault="00B9672F" w:rsidP="00B967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3103</w:t>
                  </w:r>
                </w:p>
              </w:tc>
            </w:tr>
            <w:tr w:rsidR="00B9672F" w:rsidTr="006830B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9672F" w:rsidRDefault="00B9672F" w:rsidP="00B9672F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ru-RU" w:eastAsia="ru-RU"/>
                    </w:rPr>
                    <w:drawing>
                      <wp:inline distT="0" distB="0" distL="0" distR="0">
                        <wp:extent cx="6858000" cy="3599180"/>
                        <wp:effectExtent l="0" t="0" r="0" b="1270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9672F" w:rsidRPr="004D2956" w:rsidRDefault="00B9672F" w:rsidP="00B9672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ЛР №6-Static 1-Strain-Strain1</w:t>
                  </w:r>
                </w:p>
              </w:tc>
            </w:tr>
          </w:tbl>
          <w:p w:rsidR="00B9672F" w:rsidRPr="000B04D4" w:rsidRDefault="00B9672F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B9672F" w:rsidP="00B9672F">
            <w:pPr>
              <w:pStyle w:val="1"/>
            </w:pPr>
            <w:bookmarkStart w:id="26" w:name="_Toc130915209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B9672F">
      <w:footerReference w:type="default" r:id="rId16"/>
      <w:footerReference w:type="first" r:id="rId1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672F" w:rsidRDefault="00B9672F" w:rsidP="00F25CD7">
      <w:pPr>
        <w:spacing w:after="0" w:line="240" w:lineRule="auto"/>
      </w:pPr>
      <w:r>
        <w:separator/>
      </w:r>
    </w:p>
  </w:endnote>
  <w:endnote w:type="continuationSeparator" w:id="0">
    <w:p w:rsidR="00B9672F" w:rsidRDefault="00B9672F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ru-RU" w:eastAsia="ru-RU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B967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B9672F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ЛР №6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9672F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ru-RU" w:eastAsia="ru-RU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B9672F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B9672F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ЛР №6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9672F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672F" w:rsidRDefault="00B9672F" w:rsidP="00F25CD7">
      <w:pPr>
        <w:spacing w:after="0" w:line="240" w:lineRule="auto"/>
      </w:pPr>
      <w:r>
        <w:separator/>
      </w:r>
    </w:p>
  </w:footnote>
  <w:footnote w:type="continuationSeparator" w:id="0">
    <w:p w:rsidR="00B9672F" w:rsidRDefault="00B9672F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2F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9672F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87EDA25-A83A-40D1-837B-9E617B0B6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E881B2-A6F2-46E4-A985-82692D52B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9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Maria</dc:creator>
  <cp:lastModifiedBy>Учетная запись Майкрософт</cp:lastModifiedBy>
  <cp:revision>1</cp:revision>
  <dcterms:created xsi:type="dcterms:W3CDTF">2023-03-28T13:58:00Z</dcterms:created>
  <dcterms:modified xsi:type="dcterms:W3CDTF">2023-03-28T13:59:00Z</dcterms:modified>
</cp:coreProperties>
</file>